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17" w:type="dxa"/>
        <w:jc w:val="center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A340F2" w14:paraId="39A86982" w14:textId="77777777" w:rsidTr="002B06E9">
        <w:trPr>
          <w:trHeight w:val="1256"/>
          <w:jc w:val="center"/>
        </w:trPr>
        <w:sdt>
          <w:sdtPr>
            <w:alias w:val="Invoice:"/>
            <w:tag w:val="Invoice:"/>
            <w:id w:val="-1014992444"/>
            <w:placeholder>
              <w:docPart w:val="AF6148C8AA6942DB84B1D08103562EEC"/>
            </w:placeholder>
            <w:temporary/>
            <w:showingPlcHdr/>
          </w:sdtPr>
          <w:sdtEndPr/>
          <w:sdtContent>
            <w:tc>
              <w:tcPr>
                <w:tcW w:w="3539" w:type="dxa"/>
                <w:hideMark/>
              </w:tcPr>
              <w:p w14:paraId="119464E1" w14:textId="77777777" w:rsidR="00A340F2" w:rsidRPr="00064E3E" w:rsidRDefault="00FE0263" w:rsidP="00064E3E">
                <w:pPr>
                  <w:pStyle w:val="Title"/>
                </w:pPr>
                <w:r w:rsidRPr="00064E3E">
                  <w:t>INVOICe</w:t>
                </w:r>
              </w:p>
            </w:tc>
          </w:sdtContent>
        </w:sdt>
        <w:tc>
          <w:tcPr>
            <w:tcW w:w="3539" w:type="dxa"/>
          </w:tcPr>
          <w:p w14:paraId="04EEB600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  <w:hideMark/>
          </w:tcPr>
          <w:p w14:paraId="54C8E28F" w14:textId="2811B564" w:rsidR="00A340F2" w:rsidRDefault="00A340F2" w:rsidP="002F5404"/>
        </w:tc>
      </w:tr>
      <w:tr w:rsidR="00A340F2" w14:paraId="021C9F03" w14:textId="77777777" w:rsidTr="002B06E9">
        <w:trPr>
          <w:trHeight w:val="1364"/>
          <w:jc w:val="center"/>
        </w:trPr>
        <w:tc>
          <w:tcPr>
            <w:tcW w:w="3539" w:type="dxa"/>
            <w:hideMark/>
          </w:tcPr>
          <w:p w14:paraId="0CE466BD" w14:textId="77777777" w:rsidR="00A340F2" w:rsidRPr="00064E3E" w:rsidRDefault="009E33F1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Date:"/>
                <w:tag w:val="Date:"/>
                <w:id w:val="-865594733"/>
                <w:placeholder>
                  <w:docPart w:val="9AC85320FAD3401089A5EF4665A12249"/>
                </w:placeholder>
                <w:temporary/>
                <w:showingPlcHdr/>
              </w:sdtPr>
              <w:sdtEndPr/>
              <w:sdtContent>
                <w:r w:rsidR="00CF2287" w:rsidRPr="00064E3E">
                  <w:rPr>
                    <w:rStyle w:val="DateChar"/>
                  </w:rPr>
                  <w:t>DATE</w:t>
                </w:r>
              </w:sdtContent>
            </w:sdt>
          </w:p>
          <w:p w14:paraId="31461137" w14:textId="7B2DABDF" w:rsidR="00A340F2" w:rsidRPr="00064E3E" w:rsidRDefault="002D5520" w:rsidP="00D80E1E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</w:rPr>
              <w:t>02</w:t>
            </w:r>
            <w:r w:rsidR="0080617C">
              <w:rPr>
                <w:rFonts w:cstheme="minorHAnsi"/>
                <w:color w:val="000000" w:themeColor="text1"/>
                <w:sz w:val="32"/>
                <w:szCs w:val="32"/>
              </w:rPr>
              <w:t>-11</w:t>
            </w:r>
            <w:r w:rsidR="00D80E1E">
              <w:rPr>
                <w:rFonts w:cstheme="minorHAnsi"/>
                <w:color w:val="000000" w:themeColor="text1"/>
                <w:sz w:val="32"/>
                <w:szCs w:val="32"/>
              </w:rPr>
              <w:t>-2022</w:t>
            </w:r>
          </w:p>
        </w:tc>
        <w:tc>
          <w:tcPr>
            <w:tcW w:w="3539" w:type="dxa"/>
            <w:hideMark/>
          </w:tcPr>
          <w:p w14:paraId="680F396E" w14:textId="77777777" w:rsidR="00A340F2" w:rsidRPr="00064E3E" w:rsidRDefault="009E33F1" w:rsidP="002F5404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32"/>
                  <w:szCs w:val="32"/>
                </w:rPr>
                <w:alias w:val="Invoice number:"/>
                <w:tag w:val="Invoice number:"/>
                <w:id w:val="453919090"/>
                <w:placeholder>
                  <w:docPart w:val="8D675A7A85564D189A09D4F839099C2C"/>
                </w:placeholder>
                <w:temporary/>
                <w:showingPlcHdr/>
              </w:sdtPr>
              <w:sdtEndPr/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32"/>
                    <w:szCs w:val="32"/>
                  </w:rPr>
                  <w:t>INVOICE NO</w:t>
                </w:r>
              </w:sdtContent>
            </w:sdt>
          </w:p>
          <w:p w14:paraId="2B1B119F" w14:textId="7453C37F" w:rsidR="00A340F2" w:rsidRPr="00064E3E" w:rsidRDefault="002D5520" w:rsidP="00D80E1E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32"/>
                <w:szCs w:val="32"/>
              </w:rPr>
              <w:t>02</w:t>
            </w:r>
            <w:r w:rsidR="0080617C">
              <w:rPr>
                <w:rFonts w:cstheme="minorHAnsi"/>
                <w:color w:val="000000" w:themeColor="text1"/>
                <w:sz w:val="32"/>
                <w:szCs w:val="32"/>
              </w:rPr>
              <w:t>11</w:t>
            </w:r>
            <w:r w:rsidR="00D80E1E">
              <w:rPr>
                <w:rFonts w:cstheme="minorHAnsi"/>
                <w:color w:val="000000" w:themeColor="text1"/>
                <w:sz w:val="32"/>
                <w:szCs w:val="32"/>
              </w:rPr>
              <w:t>2022</w:t>
            </w:r>
            <w:r w:rsidR="001E4097">
              <w:rPr>
                <w:rFonts w:cstheme="minorHAnsi"/>
                <w:color w:val="000000" w:themeColor="text1"/>
                <w:sz w:val="32"/>
                <w:szCs w:val="32"/>
              </w:rPr>
              <w:t>/</w:t>
            </w:r>
            <w:r w:rsidR="008A3A48">
              <w:rPr>
                <w:rFonts w:cstheme="minorHAnsi"/>
                <w:color w:val="000000" w:themeColor="text1"/>
                <w:sz w:val="32"/>
                <w:szCs w:val="32"/>
              </w:rPr>
              <w:t>02</w:t>
            </w:r>
          </w:p>
        </w:tc>
        <w:tc>
          <w:tcPr>
            <w:tcW w:w="3539" w:type="dxa"/>
            <w:hideMark/>
          </w:tcPr>
          <w:p w14:paraId="487FC060" w14:textId="1A3FC30F" w:rsidR="00A340F2" w:rsidRPr="00064E3E" w:rsidRDefault="00D80E1E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Ram Babburi</w:t>
            </w:r>
          </w:p>
          <w:p w14:paraId="680404E1" w14:textId="0A352DFE" w:rsidR="00A340F2" w:rsidRPr="00064E3E" w:rsidRDefault="00D80E1E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Plot 72&amp;89, Flat 302</w:t>
            </w:r>
          </w:p>
          <w:p w14:paraId="7D3C1C0D" w14:textId="1EA8DDF9" w:rsidR="00CF2287" w:rsidRPr="00064E3E" w:rsidRDefault="001E4097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Ven</w:t>
            </w:r>
            <w:r w:rsidR="00D80E1E">
              <w:rPr>
                <w:rFonts w:cstheme="minorHAnsi"/>
                <w:color w:val="000000" w:themeColor="text1"/>
                <w:sz w:val="24"/>
                <w:szCs w:val="24"/>
              </w:rPr>
              <w:t>kata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D80E1E">
              <w:rPr>
                <w:rFonts w:cstheme="minorHAnsi"/>
                <w:color w:val="000000" w:themeColor="text1"/>
                <w:sz w:val="24"/>
                <w:szCs w:val="24"/>
              </w:rPr>
              <w:t>Ramana Colony, KPHB, Hyderabad</w:t>
            </w:r>
          </w:p>
          <w:p w14:paraId="060D29A5" w14:textId="51F531AC" w:rsidR="00A340F2" w:rsidRPr="00064E3E" w:rsidRDefault="00D80E1E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+91-9885776740</w:t>
            </w:r>
          </w:p>
          <w:p w14:paraId="1324B411" w14:textId="776C3612" w:rsidR="00A340F2" w:rsidRPr="00EC16CD" w:rsidRDefault="00D80E1E" w:rsidP="00D80E1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rambabburi@gmail.com</w:t>
            </w:r>
          </w:p>
        </w:tc>
      </w:tr>
      <w:tr w:rsidR="00A340F2" w14:paraId="16594F2A" w14:textId="77777777" w:rsidTr="002B06E9">
        <w:trPr>
          <w:trHeight w:val="2215"/>
          <w:jc w:val="center"/>
        </w:trPr>
        <w:tc>
          <w:tcPr>
            <w:tcW w:w="3539" w:type="dxa"/>
            <w:hideMark/>
          </w:tcPr>
          <w:p w14:paraId="1F0CD75C" w14:textId="69A42624" w:rsidR="00A340F2" w:rsidRPr="00064E3E" w:rsidRDefault="009E33F1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Invoice to:"/>
                <w:tag w:val="Invoice to:"/>
                <w:id w:val="-1178570525"/>
                <w:placeholder>
                  <w:docPart w:val="CC14AC41285145D9970E379C36D67346"/>
                </w:placeholder>
                <w:temporary/>
                <w:showingPlcHdr/>
              </w:sdtPr>
              <w:sdtEndPr/>
              <w:sdtContent>
                <w:r w:rsidR="00CF2287" w:rsidRPr="00064E3E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t>INVOICE TO</w:t>
                </w:r>
              </w:sdtContent>
            </w:sdt>
          </w:p>
          <w:p w14:paraId="4AAEB0C7" w14:textId="0D1BD6B0" w:rsidR="00A340F2" w:rsidRPr="00064E3E" w:rsidRDefault="00D80E1E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</w:rPr>
              <w:t>Kanexy</w:t>
            </w:r>
            <w:proofErr w:type="spellEnd"/>
          </w:p>
          <w:p w14:paraId="2AC0904C" w14:textId="30423B32" w:rsidR="00A340F2" w:rsidRDefault="00D80E1E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</w:rPr>
              <w:t>Madhapur</w:t>
            </w:r>
            <w:proofErr w:type="spellEnd"/>
          </w:p>
          <w:p w14:paraId="358C7D00" w14:textId="5958154F" w:rsidR="00D80E1E" w:rsidRPr="00064E3E" w:rsidRDefault="00D80E1E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</w:rPr>
              <w:t>Kavuri</w:t>
            </w:r>
            <w:proofErr w:type="spellEnd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hills</w:t>
            </w:r>
          </w:p>
          <w:p w14:paraId="386C6A75" w14:textId="759E18BA" w:rsidR="00A340F2" w:rsidRPr="00064E3E" w:rsidRDefault="00D80E1E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Hyderabad</w:t>
            </w:r>
          </w:p>
          <w:p w14:paraId="64D7583A" w14:textId="6FF5141E" w:rsidR="00A340F2" w:rsidRDefault="00D80E1E" w:rsidP="00D80E1E">
            <w:pPr>
              <w:rPr>
                <w:sz w:val="24"/>
                <w:szCs w:val="24"/>
              </w:rPr>
            </w:pPr>
            <w:r w:rsidRPr="00D80E1E">
              <w:rPr>
                <w:sz w:val="24"/>
                <w:szCs w:val="24"/>
              </w:rPr>
              <w:t>support@kanexy.com</w:t>
            </w:r>
          </w:p>
        </w:tc>
        <w:tc>
          <w:tcPr>
            <w:tcW w:w="3539" w:type="dxa"/>
          </w:tcPr>
          <w:p w14:paraId="34608828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</w:tcPr>
          <w:p w14:paraId="76542D43" w14:textId="77777777" w:rsidR="00A340F2" w:rsidRDefault="00A340F2" w:rsidP="002F5404">
            <w:pPr>
              <w:jc w:val="center"/>
            </w:pPr>
          </w:p>
        </w:tc>
      </w:tr>
    </w:tbl>
    <w:p w14:paraId="7B3EC06B" w14:textId="77777777" w:rsidR="00A340F2" w:rsidRDefault="00A340F2" w:rsidP="002F5404">
      <w:pPr>
        <w:rPr>
          <w:noProof/>
        </w:rPr>
      </w:pPr>
    </w:p>
    <w:tbl>
      <w:tblPr>
        <w:tblStyle w:val="SalesInfo"/>
        <w:tblW w:w="50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Enter Salesperson name, Job title, Payment Terms, and Due Date in this table"/>
      </w:tblPr>
      <w:tblGrid>
        <w:gridCol w:w="2601"/>
        <w:gridCol w:w="2875"/>
        <w:gridCol w:w="3244"/>
        <w:gridCol w:w="2014"/>
      </w:tblGrid>
      <w:tr w:rsidR="00A340F2" w14:paraId="7F986A1E" w14:textId="77777777" w:rsidTr="000E7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61"/>
          <w:tblHeader/>
        </w:trPr>
        <w:tc>
          <w:tcPr>
            <w:tcW w:w="2092" w:type="dxa"/>
            <w:shd w:val="clear" w:color="auto" w:fill="auto"/>
            <w:hideMark/>
          </w:tcPr>
          <w:p w14:paraId="3168B19F" w14:textId="70B278EC" w:rsidR="00A340F2" w:rsidRDefault="00D80E1E" w:rsidP="00D80E1E">
            <w:pPr>
              <w:pStyle w:val="Style1"/>
              <w:framePr w:hSpace="0" w:wrap="auto" w:vAnchor="margin" w:hAnchor="text" w:xAlign="left" w:yAlign="inline"/>
            </w:pPr>
            <w:r>
              <w:t>Trainer</w:t>
            </w:r>
          </w:p>
        </w:tc>
        <w:tc>
          <w:tcPr>
            <w:tcW w:w="2313" w:type="dxa"/>
            <w:shd w:val="clear" w:color="auto" w:fill="auto"/>
            <w:hideMark/>
          </w:tcPr>
          <w:p w14:paraId="1872F835" w14:textId="77777777" w:rsidR="00A340F2" w:rsidRDefault="009E33F1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Job:"/>
                <w:tag w:val="Job:"/>
                <w:id w:val="274147627"/>
                <w:placeholder>
                  <w:docPart w:val="068265B3AE2E4FDD9429ECD5FA3AE43F"/>
                </w:placeholder>
                <w:temporary/>
                <w:showingPlcHdr/>
              </w:sdtPr>
              <w:sdtEndPr/>
              <w:sdtContent>
                <w:r w:rsidR="00CF2287">
                  <w:t>Job</w:t>
                </w:r>
              </w:sdtContent>
            </w:sdt>
          </w:p>
        </w:tc>
        <w:sdt>
          <w:sdtPr>
            <w:alias w:val="Payment terms:"/>
            <w:tag w:val="Payment terms:"/>
            <w:id w:val="-1356643075"/>
            <w:placeholder>
              <w:docPart w:val="F20D3113AE324278A7BF2D8D16322C18"/>
            </w:placeholder>
            <w:temporary/>
            <w:showingPlcHdr/>
          </w:sdtPr>
          <w:sdtEndPr/>
          <w:sdtContent>
            <w:tc>
              <w:tcPr>
                <w:tcW w:w="2610" w:type="dxa"/>
                <w:shd w:val="clear" w:color="auto" w:fill="auto"/>
                <w:hideMark/>
              </w:tcPr>
              <w:p w14:paraId="0DA8BBC2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Payment Terms</w:t>
                </w:r>
              </w:p>
            </w:tc>
          </w:sdtContent>
        </w:sdt>
        <w:tc>
          <w:tcPr>
            <w:tcW w:w="1620" w:type="dxa"/>
            <w:shd w:val="clear" w:color="auto" w:fill="auto"/>
            <w:hideMark/>
          </w:tcPr>
          <w:p w14:paraId="1D37C54A" w14:textId="77777777" w:rsidR="00A340F2" w:rsidRDefault="009E33F1" w:rsidP="002F5404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Due date:"/>
                <w:tag w:val="Due date:"/>
                <w:id w:val="-93870628"/>
                <w:placeholder>
                  <w:docPart w:val="F2899739A5A34C978A77B9FABDC5B4DB"/>
                </w:placeholder>
                <w:temporary/>
                <w:showingPlcHdr/>
              </w:sdtPr>
              <w:sdtEndPr/>
              <w:sdtContent>
                <w:r w:rsidR="00CF2287">
                  <w:t>Due date</w:t>
                </w:r>
              </w:sdtContent>
            </w:sdt>
          </w:p>
        </w:tc>
      </w:tr>
      <w:tr w:rsidR="00A340F2" w14:paraId="0F05E5F4" w14:textId="77777777" w:rsidTr="00B727BE">
        <w:trPr>
          <w:trHeight w:hRule="exact" w:val="403"/>
        </w:trPr>
        <w:tc>
          <w:tcPr>
            <w:tcW w:w="2092" w:type="dxa"/>
          </w:tcPr>
          <w:p w14:paraId="152BF09F" w14:textId="2C464135" w:rsidR="00A340F2" w:rsidRPr="001E4097" w:rsidRDefault="00D80E1E" w:rsidP="002F5404">
            <w:pPr>
              <w:rPr>
                <w:rFonts w:ascii="Microsoft Sans Serif" w:hAnsi="Microsoft Sans Serif" w:cs="Microsoft Sans Serif"/>
                <w:b/>
              </w:rPr>
            </w:pPr>
            <w:proofErr w:type="spellStart"/>
            <w:r w:rsidRPr="001E4097">
              <w:rPr>
                <w:rFonts w:ascii="Microsoft Sans Serif" w:hAnsi="Microsoft Sans Serif" w:cs="Microsoft Sans Serif"/>
                <w:b/>
              </w:rPr>
              <w:t>Ramakota</w:t>
            </w:r>
            <w:r w:rsidR="001E4097" w:rsidRPr="001E4097">
              <w:rPr>
                <w:rFonts w:ascii="Microsoft Sans Serif" w:hAnsi="Microsoft Sans Serif" w:cs="Microsoft Sans Serif"/>
                <w:b/>
              </w:rPr>
              <w:t>iah.B</w:t>
            </w:r>
            <w:proofErr w:type="spellEnd"/>
          </w:p>
        </w:tc>
        <w:tc>
          <w:tcPr>
            <w:tcW w:w="2313" w:type="dxa"/>
          </w:tcPr>
          <w:p w14:paraId="51BAB0A5" w14:textId="743CDD85" w:rsidR="00A340F2" w:rsidRPr="001E4097" w:rsidRDefault="00D80E1E" w:rsidP="002F5404">
            <w:pPr>
              <w:rPr>
                <w:rFonts w:ascii="Microsoft Sans Serif" w:hAnsi="Microsoft Sans Serif" w:cs="Microsoft Sans Serif"/>
                <w:b/>
              </w:rPr>
            </w:pPr>
            <w:r w:rsidRPr="001E4097">
              <w:rPr>
                <w:rFonts w:ascii="Microsoft Sans Serif" w:hAnsi="Microsoft Sans Serif" w:cs="Microsoft Sans Serif"/>
                <w:b/>
              </w:rPr>
              <w:t>Training</w:t>
            </w:r>
          </w:p>
        </w:tc>
        <w:tc>
          <w:tcPr>
            <w:tcW w:w="2610" w:type="dxa"/>
            <w:hideMark/>
          </w:tcPr>
          <w:p w14:paraId="02177C37" w14:textId="7AD8ADF9" w:rsidR="00A340F2" w:rsidRPr="001E4097" w:rsidRDefault="00D80E1E" w:rsidP="00D80E1E">
            <w:pPr>
              <w:rPr>
                <w:rFonts w:cstheme="minorHAnsi"/>
                <w:b/>
              </w:rPr>
            </w:pPr>
            <w:r w:rsidRPr="001E4097">
              <w:rPr>
                <w:rFonts w:cstheme="minorHAnsi"/>
                <w:b/>
              </w:rPr>
              <w:t>Monthly Payment</w:t>
            </w:r>
          </w:p>
        </w:tc>
        <w:tc>
          <w:tcPr>
            <w:tcW w:w="1620" w:type="dxa"/>
          </w:tcPr>
          <w:p w14:paraId="5A050E64" w14:textId="3B414A62" w:rsidR="00A340F2" w:rsidRPr="001E4097" w:rsidRDefault="002D5520" w:rsidP="002F5404">
            <w:pPr>
              <w:rPr>
                <w:rFonts w:ascii="Microsoft Sans Serif" w:hAnsi="Microsoft Sans Serif" w:cs="Microsoft Sans Serif"/>
                <w:b/>
              </w:rPr>
            </w:pPr>
            <w:r>
              <w:rPr>
                <w:rFonts w:ascii="Microsoft Sans Serif" w:hAnsi="Microsoft Sans Serif" w:cs="Microsoft Sans Serif"/>
                <w:b/>
              </w:rPr>
              <w:t>04</w:t>
            </w:r>
            <w:bookmarkStart w:id="0" w:name="_GoBack"/>
            <w:bookmarkEnd w:id="0"/>
            <w:r w:rsidR="0080617C">
              <w:rPr>
                <w:rFonts w:ascii="Microsoft Sans Serif" w:hAnsi="Microsoft Sans Serif" w:cs="Microsoft Sans Serif"/>
                <w:b/>
              </w:rPr>
              <w:t>-11</w:t>
            </w:r>
            <w:r w:rsidR="00D80E1E" w:rsidRPr="001E4097">
              <w:rPr>
                <w:rFonts w:ascii="Microsoft Sans Serif" w:hAnsi="Microsoft Sans Serif" w:cs="Microsoft Sans Serif"/>
                <w:b/>
              </w:rPr>
              <w:t>-2022</w:t>
            </w:r>
          </w:p>
        </w:tc>
      </w:tr>
    </w:tbl>
    <w:p w14:paraId="70538107" w14:textId="77777777" w:rsidR="00A340F2" w:rsidRDefault="00A340F2" w:rsidP="00A340F2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60"/>
        <w:gridCol w:w="3690"/>
        <w:gridCol w:w="2351"/>
        <w:gridCol w:w="2240"/>
      </w:tblGrid>
      <w:tr w:rsidR="002F5404" w14:paraId="57D5481B" w14:textId="77777777" w:rsidTr="00D80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747"/>
          <w:tblHeader/>
        </w:trPr>
        <w:tc>
          <w:tcPr>
            <w:tcW w:w="2410" w:type="dxa"/>
            <w:hideMark/>
          </w:tcPr>
          <w:p w14:paraId="4E89DD02" w14:textId="00FDB829" w:rsidR="00A340F2" w:rsidRDefault="00D80E1E" w:rsidP="00D80E1E">
            <w:pPr>
              <w:pStyle w:val="Style1"/>
              <w:framePr w:hSpace="0" w:wrap="auto" w:vAnchor="margin" w:hAnchor="text" w:xAlign="left" w:yAlign="inline"/>
            </w:pPr>
            <w:r>
              <w:t>Course</w:t>
            </w:r>
          </w:p>
        </w:tc>
        <w:sdt>
          <w:sdtPr>
            <w:alias w:val="Description:"/>
            <w:tag w:val="Description:"/>
            <w:id w:val="329724175"/>
            <w:placeholder>
              <w:docPart w:val="2AAC62D886B34EB29443C83BE17A56CA"/>
            </w:placeholder>
            <w:temporary/>
            <w:showingPlcHdr/>
          </w:sdtPr>
          <w:sdtEndPr/>
          <w:sdtContent>
            <w:tc>
              <w:tcPr>
                <w:tcW w:w="3616" w:type="dxa"/>
                <w:hideMark/>
              </w:tcPr>
              <w:p w14:paraId="19F06C1F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tc>
          <w:tcPr>
            <w:tcW w:w="2304" w:type="dxa"/>
            <w:hideMark/>
          </w:tcPr>
          <w:p w14:paraId="3770A54C" w14:textId="74B7CEA1" w:rsidR="00A340F2" w:rsidRDefault="00D80E1E" w:rsidP="00D80E1E">
            <w:pPr>
              <w:pStyle w:val="Style1"/>
              <w:framePr w:hSpace="0" w:wrap="auto" w:vAnchor="margin" w:hAnchor="text" w:xAlign="left" w:yAlign="inline"/>
            </w:pPr>
            <w:r>
              <w:t>Monthly Payment</w:t>
            </w:r>
          </w:p>
        </w:tc>
        <w:sdt>
          <w:sdtPr>
            <w:alias w:val="Line total:"/>
            <w:tag w:val="Line total:"/>
            <w:id w:val="-1547060432"/>
            <w:placeholder>
              <w:docPart w:val="3FA2A3D742D545D28F632D83C8690788"/>
            </w:placeholder>
            <w:temporary/>
            <w:showingPlcHdr/>
          </w:sdtPr>
          <w:sdtEndPr/>
          <w:sdtContent>
            <w:tc>
              <w:tcPr>
                <w:tcW w:w="2195" w:type="dxa"/>
                <w:hideMark/>
              </w:tcPr>
              <w:p w14:paraId="77822BBF" w14:textId="77777777" w:rsidR="00A340F2" w:rsidRDefault="00CF2287" w:rsidP="002F5404">
                <w:pPr>
                  <w:pStyle w:val="Style1"/>
                  <w:framePr w:hSpace="0" w:wrap="auto" w:vAnchor="margin" w:hAnchor="text" w:xAlign="left" w:yAlign="inline"/>
                </w:pPr>
                <w:r>
                  <w:t>Line Total</w:t>
                </w:r>
              </w:p>
            </w:tc>
          </w:sdtContent>
        </w:sdt>
      </w:tr>
    </w:tbl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462"/>
        <w:gridCol w:w="3694"/>
        <w:gridCol w:w="2354"/>
        <w:gridCol w:w="2242"/>
      </w:tblGrid>
      <w:tr w:rsidR="00EB63A0" w14:paraId="0A2F3257" w14:textId="77777777" w:rsidTr="001E4097">
        <w:trPr>
          <w:trHeight w:hRule="exact" w:val="1008"/>
        </w:trPr>
        <w:tc>
          <w:tcPr>
            <w:tcW w:w="2462" w:type="dxa"/>
          </w:tcPr>
          <w:p w14:paraId="501B0A15" w14:textId="02C211F4" w:rsidR="00EB63A0" w:rsidRDefault="00D80E1E" w:rsidP="00D80E1E">
            <w:pPr>
              <w:pStyle w:val="Normalright"/>
            </w:pPr>
            <w:r>
              <w:t xml:space="preserve">PHP Training </w:t>
            </w:r>
          </w:p>
        </w:tc>
        <w:tc>
          <w:tcPr>
            <w:tcW w:w="3694" w:type="dxa"/>
          </w:tcPr>
          <w:p w14:paraId="385EA13E" w14:textId="221A9290" w:rsidR="00EB63A0" w:rsidRDefault="00D80E1E" w:rsidP="00D80E1E">
            <w:pPr>
              <w:pStyle w:val="Normalright"/>
            </w:pPr>
            <w:r>
              <w:t>PHP Full s</w:t>
            </w:r>
            <w:r w:rsidR="0080617C">
              <w:t>tack training monthly payment, November</w:t>
            </w:r>
          </w:p>
        </w:tc>
        <w:tc>
          <w:tcPr>
            <w:tcW w:w="2354" w:type="dxa"/>
          </w:tcPr>
          <w:p w14:paraId="215CAAA8" w14:textId="5E26FD54" w:rsidR="00EB63A0" w:rsidRDefault="00D80E1E" w:rsidP="00D80E1E">
            <w:pPr>
              <w:pStyle w:val="Normalright"/>
            </w:pPr>
            <w:proofErr w:type="spellStart"/>
            <w:r>
              <w:rPr>
                <w:lang w:eastAsia="ja-JP"/>
              </w:rPr>
              <w:t>Rs</w:t>
            </w:r>
            <w:proofErr w:type="spellEnd"/>
            <w:r>
              <w:rPr>
                <w:lang w:eastAsia="ja-JP"/>
              </w:rPr>
              <w:t>. 25000/-</w:t>
            </w:r>
          </w:p>
        </w:tc>
        <w:tc>
          <w:tcPr>
            <w:tcW w:w="2242" w:type="dxa"/>
          </w:tcPr>
          <w:p w14:paraId="35CF859F" w14:textId="77777777" w:rsidR="00EB63A0" w:rsidRDefault="00D80E1E" w:rsidP="00D80E1E">
            <w:pPr>
              <w:pStyle w:val="Normalright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Rs</w:t>
            </w:r>
            <w:proofErr w:type="spellEnd"/>
            <w:r>
              <w:rPr>
                <w:lang w:eastAsia="ja-JP"/>
              </w:rPr>
              <w:t>. 25000/-</w:t>
            </w:r>
          </w:p>
          <w:p w14:paraId="201355C3" w14:textId="77777777" w:rsidR="00D80E1E" w:rsidRDefault="00D80E1E" w:rsidP="00D80E1E">
            <w:pPr>
              <w:pStyle w:val="Normalright"/>
              <w:rPr>
                <w:lang w:eastAsia="ja-JP"/>
              </w:rPr>
            </w:pPr>
          </w:p>
          <w:p w14:paraId="7B0BAE6B" w14:textId="2009CAD8" w:rsidR="00D80E1E" w:rsidRDefault="00D80E1E" w:rsidP="00D80E1E">
            <w:pPr>
              <w:pStyle w:val="Normalright"/>
            </w:pPr>
          </w:p>
        </w:tc>
      </w:tr>
    </w:tbl>
    <w:tbl>
      <w:tblPr>
        <w:tblStyle w:val="TotalTable"/>
        <w:tblW w:w="5062" w:type="pct"/>
        <w:tblCellMar>
          <w:left w:w="0" w:type="dxa"/>
          <w:right w:w="115" w:type="dxa"/>
        </w:tblCellMar>
        <w:tblLook w:val="03A0" w:firstRow="1" w:lastRow="0" w:firstColumn="1" w:lastColumn="1" w:noHBand="1" w:noVBand="0"/>
        <w:tblDescription w:val="Enter Quantity, Description, Unit Price, Discount, and Line Total in table columns, and Subtotal, Sales Tax, and Total at the end"/>
      </w:tblPr>
      <w:tblGrid>
        <w:gridCol w:w="8476"/>
        <w:gridCol w:w="2283"/>
      </w:tblGrid>
      <w:tr w:rsidR="00A340F2" w14:paraId="544ABA73" w14:textId="77777777" w:rsidTr="00D80E1E">
        <w:trPr>
          <w:trHeight w:hRule="exact" w:val="52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6" w:type="dxa"/>
            <w:shd w:val="clear" w:color="auto" w:fill="auto"/>
            <w:hideMark/>
          </w:tcPr>
          <w:p w14:paraId="49305782" w14:textId="77777777" w:rsidR="00A340F2" w:rsidRDefault="009E33F1" w:rsidP="002F5404">
            <w:pPr>
              <w:rPr>
                <w:sz w:val="24"/>
              </w:rPr>
            </w:pPr>
            <w:sdt>
              <w:sdtPr>
                <w:rPr>
                  <w:sz w:val="24"/>
                </w:rPr>
                <w:alias w:val="Subtotal:"/>
                <w:tag w:val="Subtotal:"/>
                <w:id w:val="-2109183924"/>
                <w:placeholder>
                  <w:docPart w:val="CBDA1F2764784EE19B09A27448CF81BC"/>
                </w:placeholder>
                <w:temporary/>
                <w:showingPlcHdr/>
              </w:sdtPr>
              <w:sdtEndPr/>
              <w:sdtContent>
                <w:r w:rsidR="00CF2287">
                  <w:rPr>
                    <w:sz w:val="24"/>
                  </w:rPr>
                  <w:t>Subtotal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83" w:type="dxa"/>
            <w:shd w:val="clear" w:color="auto" w:fill="auto"/>
          </w:tcPr>
          <w:p w14:paraId="5E99FB4E" w14:textId="5A867578" w:rsidR="00A340F2" w:rsidRPr="0080617C" w:rsidRDefault="0080617C" w:rsidP="002F5404">
            <w:pPr>
              <w:jc w:val="right"/>
              <w:rPr>
                <w:b/>
              </w:rPr>
            </w:pPr>
            <w:r w:rsidRPr="0080617C">
              <w:rPr>
                <w:b/>
              </w:rPr>
              <w:t>25000/-</w:t>
            </w:r>
          </w:p>
        </w:tc>
      </w:tr>
      <w:tr w:rsidR="00A340F2" w14:paraId="507654ED" w14:textId="77777777" w:rsidTr="00D80E1E">
        <w:trPr>
          <w:trHeight w:hRule="exact" w:val="526"/>
        </w:trPr>
        <w:sdt>
          <w:sdtPr>
            <w:rPr>
              <w:sz w:val="24"/>
            </w:rPr>
            <w:alias w:val="Sales Tax:"/>
            <w:tag w:val="Sales Tax:"/>
            <w:id w:val="1543863646"/>
            <w:placeholder>
              <w:docPart w:val="BE2CE2E1BA8A46A6A9E8995FCF6D4579"/>
            </w:placeholder>
            <w:temporary/>
            <w:showingPlcHdr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76" w:type="dxa"/>
                <w:shd w:val="clear" w:color="auto" w:fill="auto"/>
                <w:hideMark/>
              </w:tcPr>
              <w:p w14:paraId="51DFA2D2" w14:textId="77777777" w:rsidR="00A340F2" w:rsidRDefault="00CF2287" w:rsidP="002F540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Sales Tax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83" w:type="dxa"/>
            <w:shd w:val="clear" w:color="auto" w:fill="auto"/>
          </w:tcPr>
          <w:p w14:paraId="0B76325A" w14:textId="77777777" w:rsidR="00A340F2" w:rsidRDefault="00A340F2" w:rsidP="002F5404">
            <w:pPr>
              <w:jc w:val="right"/>
            </w:pPr>
          </w:p>
        </w:tc>
      </w:tr>
      <w:tr w:rsidR="00A340F2" w14:paraId="5A557044" w14:textId="77777777" w:rsidTr="00D80E1E">
        <w:trPr>
          <w:trHeight w:hRule="exact" w:val="526"/>
        </w:trPr>
        <w:sdt>
          <w:sdtPr>
            <w:rPr>
              <w:sz w:val="24"/>
            </w:rPr>
            <w:alias w:val="Total:"/>
            <w:tag w:val="Total:"/>
            <w:id w:val="-1550988335"/>
            <w:placeholder>
              <w:docPart w:val="81EE0FB118AC44B3A8DB4F9112E1A9A3"/>
            </w:placeholder>
            <w:temporary/>
            <w:showingPlcHdr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76" w:type="dxa"/>
                <w:shd w:val="clear" w:color="auto" w:fill="auto"/>
                <w:hideMark/>
              </w:tcPr>
              <w:p w14:paraId="66A4E4B5" w14:textId="77777777" w:rsidR="00A340F2" w:rsidRDefault="00CF2287" w:rsidP="002F5404">
                <w:pPr>
                  <w:rPr>
                    <w:sz w:val="24"/>
                  </w:rPr>
                </w:pPr>
                <w:r>
                  <w:rPr>
                    <w:sz w:val="24"/>
                  </w:rPr>
                  <w:t>Total</w:t>
                </w:r>
              </w:p>
            </w:tc>
          </w:sdtContent>
        </w:sdt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83" w:type="dxa"/>
            <w:shd w:val="clear" w:color="auto" w:fill="auto"/>
          </w:tcPr>
          <w:p w14:paraId="5EE6E113" w14:textId="667D0AD0" w:rsidR="00A340F2" w:rsidRPr="002D5520" w:rsidRDefault="002D5520" w:rsidP="002F5404">
            <w:pPr>
              <w:jc w:val="right"/>
              <w:rPr>
                <w:b/>
              </w:rPr>
            </w:pPr>
            <w:r w:rsidRPr="002D5520">
              <w:rPr>
                <w:b/>
              </w:rPr>
              <w:t>25000/-</w:t>
            </w:r>
          </w:p>
        </w:tc>
      </w:tr>
    </w:tbl>
    <w:p w14:paraId="1AC0BCCB" w14:textId="77777777" w:rsidR="007201A7" w:rsidRDefault="007201A7" w:rsidP="00A36725"/>
    <w:p w14:paraId="4F5851E1" w14:textId="5426F06C" w:rsidR="001E4097" w:rsidRDefault="001E4097" w:rsidP="00A36725">
      <w:pPr>
        <w:rPr>
          <w:b/>
          <w:u w:val="single"/>
        </w:rPr>
      </w:pPr>
      <w:r w:rsidRPr="001E4097">
        <w:rPr>
          <w:b/>
          <w:u w:val="single"/>
        </w:rPr>
        <w:t>Below are my account details</w:t>
      </w:r>
    </w:p>
    <w:p w14:paraId="66184271" w14:textId="77777777" w:rsidR="001E4097" w:rsidRPr="001E4097" w:rsidRDefault="001E4097" w:rsidP="00A36725">
      <w:pPr>
        <w:rPr>
          <w:b/>
          <w:u w:val="single"/>
        </w:rPr>
      </w:pPr>
    </w:p>
    <w:p w14:paraId="09877AA5" w14:textId="37EEFACC" w:rsidR="001E4097" w:rsidRPr="001E4097" w:rsidRDefault="001E4097" w:rsidP="001E4097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eastAsia="en-US"/>
        </w:rPr>
      </w:pPr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Name: RAMAKOTAIAH B</w:t>
      </w:r>
    </w:p>
    <w:p w14:paraId="0C8DBAF6" w14:textId="77E2193C" w:rsidR="001E4097" w:rsidRPr="001E4097" w:rsidRDefault="001E4097" w:rsidP="001E4097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eastAsia="en-US"/>
        </w:rPr>
      </w:pPr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Branch: HDFC BANK</w:t>
      </w:r>
    </w:p>
    <w:p w14:paraId="1A3BD4BF" w14:textId="556752D8" w:rsidR="001E4097" w:rsidRPr="001E4097" w:rsidRDefault="001E4097" w:rsidP="001E4097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eastAsia="en-US"/>
        </w:rPr>
      </w:pPr>
      <w:proofErr w:type="spellStart"/>
      <w:proofErr w:type="gramStart"/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Acc.No</w:t>
      </w:r>
      <w:proofErr w:type="spellEnd"/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 xml:space="preserve"> :</w:t>
      </w:r>
      <w:proofErr w:type="gramEnd"/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 xml:space="preserve"> 50100200863821</w:t>
      </w:r>
    </w:p>
    <w:p w14:paraId="106EF932" w14:textId="50F262AC" w:rsidR="001E4097" w:rsidRPr="001E4097" w:rsidRDefault="001E4097" w:rsidP="001E4097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eastAsia="en-US"/>
        </w:rPr>
      </w:pPr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IFSC Code: HDFC0000621</w:t>
      </w:r>
      <w:r>
        <w:rPr>
          <w:rFonts w:ascii="Arial" w:eastAsia="Times New Roman" w:hAnsi="Arial" w:cs="Arial"/>
          <w:color w:val="222222"/>
          <w:sz w:val="24"/>
          <w:szCs w:val="24"/>
          <w:lang w:eastAsia="en-US"/>
        </w:rPr>
        <w:t>,</w:t>
      </w:r>
    </w:p>
    <w:p w14:paraId="0A4A0177" w14:textId="7DC04D6D" w:rsidR="001E4097" w:rsidRPr="00A340F2" w:rsidRDefault="001E4097" w:rsidP="001E4097">
      <w:pPr>
        <w:shd w:val="clear" w:color="auto" w:fill="FFFFFF"/>
        <w:spacing w:line="240" w:lineRule="auto"/>
      </w:pPr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 xml:space="preserve">Branch: </w:t>
      </w:r>
      <w:proofErr w:type="spellStart"/>
      <w:r w:rsidRPr="001E4097">
        <w:rPr>
          <w:rFonts w:ascii="Arial" w:eastAsia="Times New Roman" w:hAnsi="Arial" w:cs="Arial"/>
          <w:color w:val="222222"/>
          <w:sz w:val="24"/>
          <w:szCs w:val="24"/>
          <w:lang w:eastAsia="en-US"/>
        </w:rPr>
        <w:t>Begumpet</w:t>
      </w:r>
      <w:proofErr w:type="spellEnd"/>
    </w:p>
    <w:sectPr w:rsidR="001E4097" w:rsidRPr="00A340F2" w:rsidSect="002B06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59C544" w14:textId="77777777" w:rsidR="009E33F1" w:rsidRDefault="009E33F1">
      <w:pPr>
        <w:spacing w:line="240" w:lineRule="auto"/>
      </w:pPr>
      <w:r>
        <w:separator/>
      </w:r>
    </w:p>
    <w:p w14:paraId="7DF18942" w14:textId="77777777" w:rsidR="009E33F1" w:rsidRDefault="009E33F1"/>
  </w:endnote>
  <w:endnote w:type="continuationSeparator" w:id="0">
    <w:p w14:paraId="40F55ED7" w14:textId="77777777" w:rsidR="009E33F1" w:rsidRDefault="009E33F1">
      <w:pPr>
        <w:spacing w:line="240" w:lineRule="auto"/>
      </w:pPr>
      <w:r>
        <w:continuationSeparator/>
      </w:r>
    </w:p>
    <w:p w14:paraId="20442B95" w14:textId="77777777" w:rsidR="009E33F1" w:rsidRDefault="009E33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6751B6" w14:textId="77777777" w:rsidR="007201A7" w:rsidRDefault="007201A7">
    <w:pPr>
      <w:pStyle w:val="Footer"/>
    </w:pPr>
  </w:p>
  <w:p w14:paraId="68B6B078" w14:textId="77777777" w:rsidR="007201A7" w:rsidRDefault="007201A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4F0AE6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A3BCC3F" wp14:editId="23175412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F78ABE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Freeform: Shape 8" o:spid="_x0000_s1027" alt="Description: 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7BF78ABE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6B06C8" w14:textId="77777777" w:rsidR="009E33F1" w:rsidRDefault="009E33F1">
      <w:pPr>
        <w:spacing w:line="240" w:lineRule="auto"/>
      </w:pPr>
      <w:r>
        <w:separator/>
      </w:r>
    </w:p>
    <w:p w14:paraId="11F00D76" w14:textId="77777777" w:rsidR="009E33F1" w:rsidRDefault="009E33F1"/>
  </w:footnote>
  <w:footnote w:type="continuationSeparator" w:id="0">
    <w:p w14:paraId="7AF942AC" w14:textId="77777777" w:rsidR="009E33F1" w:rsidRDefault="009E33F1">
      <w:pPr>
        <w:spacing w:line="240" w:lineRule="auto"/>
      </w:pPr>
      <w:r>
        <w:continuationSeparator/>
      </w:r>
    </w:p>
    <w:p w14:paraId="477FA929" w14:textId="77777777" w:rsidR="009E33F1" w:rsidRDefault="009E33F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562DE1" w14:textId="77777777" w:rsidR="007201A7" w:rsidRDefault="007201A7"/>
  <w:p w14:paraId="5B2AE4A8" w14:textId="77777777" w:rsidR="007201A7" w:rsidRDefault="007201A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80A47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750967C" wp14:editId="69AA02D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100FF72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Freeform: Shape 5" o:spid="_x0000_s1026" alt="Description: 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5100FF72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A7B"/>
    <w:rsid w:val="00064E3E"/>
    <w:rsid w:val="00077551"/>
    <w:rsid w:val="000A6E91"/>
    <w:rsid w:val="000E7C40"/>
    <w:rsid w:val="001817A4"/>
    <w:rsid w:val="001A035C"/>
    <w:rsid w:val="001D1771"/>
    <w:rsid w:val="001E4097"/>
    <w:rsid w:val="001F2A7B"/>
    <w:rsid w:val="0020743A"/>
    <w:rsid w:val="002400DD"/>
    <w:rsid w:val="002450DA"/>
    <w:rsid w:val="00263E3B"/>
    <w:rsid w:val="00264280"/>
    <w:rsid w:val="002A107B"/>
    <w:rsid w:val="002B06E9"/>
    <w:rsid w:val="002D5520"/>
    <w:rsid w:val="002E7603"/>
    <w:rsid w:val="002F5404"/>
    <w:rsid w:val="00316D06"/>
    <w:rsid w:val="003D23A0"/>
    <w:rsid w:val="004858C9"/>
    <w:rsid w:val="004870D2"/>
    <w:rsid w:val="004A10E9"/>
    <w:rsid w:val="005E394D"/>
    <w:rsid w:val="00662DFA"/>
    <w:rsid w:val="006B4542"/>
    <w:rsid w:val="006F038A"/>
    <w:rsid w:val="007201A7"/>
    <w:rsid w:val="007B4FC5"/>
    <w:rsid w:val="007E0DF2"/>
    <w:rsid w:val="007E1D3F"/>
    <w:rsid w:val="0080617C"/>
    <w:rsid w:val="00865DB9"/>
    <w:rsid w:val="0089202B"/>
    <w:rsid w:val="008A3A48"/>
    <w:rsid w:val="008B5297"/>
    <w:rsid w:val="009415D1"/>
    <w:rsid w:val="00947F34"/>
    <w:rsid w:val="009D3F3C"/>
    <w:rsid w:val="009E33F1"/>
    <w:rsid w:val="00A340F2"/>
    <w:rsid w:val="00A36725"/>
    <w:rsid w:val="00B66C63"/>
    <w:rsid w:val="00B727BE"/>
    <w:rsid w:val="00CA6375"/>
    <w:rsid w:val="00CE3710"/>
    <w:rsid w:val="00CF2287"/>
    <w:rsid w:val="00D33124"/>
    <w:rsid w:val="00D73210"/>
    <w:rsid w:val="00D80E1E"/>
    <w:rsid w:val="00EB63A0"/>
    <w:rsid w:val="00EC16CD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DCA2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uiPriority="11" w:qFormat="1"/>
    <w:lsdException w:name="Date" w:semiHidden="0" w:unhideWhenUsed="0"/>
    <w:lsdException w:name="Strong" w:uiPriority="22" w:qFormat="1"/>
    <w:lsdException w:name="Emphasis" w:uiPriority="2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customStyle="1" w:styleId="GridTableLight">
    <w:name w:val="Grid Table Light"/>
    <w:basedOn w:val="TableNormal"/>
    <w:uiPriority w:val="40"/>
    <w:rPr>
      <w:rFonts w:cs="Times New Roman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customStyle="1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E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E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uiPriority="11" w:qFormat="1"/>
    <w:lsdException w:name="Date" w:semiHidden="0" w:unhideWhenUsed="0"/>
    <w:lsdException w:name="Strong" w:uiPriority="22" w:qFormat="1"/>
    <w:lsdException w:name="Emphasis" w:uiPriority="2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customStyle="1" w:styleId="GridTableLight">
    <w:name w:val="Grid Table Light"/>
    <w:basedOn w:val="TableNormal"/>
    <w:uiPriority w:val="40"/>
    <w:rPr>
      <w:rFonts w:cs="Times New Roman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customStyle="1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E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E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vin\AppData\Roaming\Microsoft\Templates\Service%20invoice%20(Green%20Gradien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F6148C8AA6942DB84B1D08103562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D5201-0958-40FB-A0A1-B5E9F2893A76}"/>
      </w:docPartPr>
      <w:docPartBody>
        <w:p w:rsidR="00A84AF2" w:rsidRDefault="00C82BCF">
          <w:pPr>
            <w:pStyle w:val="AF6148C8AA6942DB84B1D08103562EEC"/>
          </w:pPr>
          <w:r w:rsidRPr="00064E3E">
            <w:t>INVOICe</w:t>
          </w:r>
        </w:p>
      </w:docPartBody>
    </w:docPart>
    <w:docPart>
      <w:docPartPr>
        <w:name w:val="9AC85320FAD3401089A5EF4665A12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50018-35F2-473C-897E-625BCB801AC7}"/>
      </w:docPartPr>
      <w:docPartBody>
        <w:p w:rsidR="00A84AF2" w:rsidRDefault="00C82BCF">
          <w:pPr>
            <w:pStyle w:val="9AC85320FAD3401089A5EF4665A12249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8D675A7A85564D189A09D4F839099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2F47C-6FCA-4A67-AD26-3B9D00FEA4E1}"/>
      </w:docPartPr>
      <w:docPartBody>
        <w:p w:rsidR="00A84AF2" w:rsidRDefault="00C82BCF">
          <w:pPr>
            <w:pStyle w:val="8D675A7A85564D189A09D4F839099C2C"/>
          </w:pPr>
          <w:r w:rsidRPr="00064E3E">
            <w:rPr>
              <w:rFonts w:asciiTheme="majorHAnsi" w:hAnsiTheme="majorHAnsi"/>
              <w:color w:val="000000" w:themeColor="text1"/>
              <w:sz w:val="32"/>
              <w:szCs w:val="32"/>
            </w:rPr>
            <w:t>INVOICE NO</w:t>
          </w:r>
        </w:p>
      </w:docPartBody>
    </w:docPart>
    <w:docPart>
      <w:docPartPr>
        <w:name w:val="CC14AC41285145D9970E379C36D67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BB0A1-1055-48BB-A011-4FDA7832B535}"/>
      </w:docPartPr>
      <w:docPartBody>
        <w:p w:rsidR="00A84AF2" w:rsidRDefault="00C82BCF">
          <w:pPr>
            <w:pStyle w:val="CC14AC41285145D9970E379C36D67346"/>
          </w:pPr>
          <w:r w:rsidRPr="00064E3E">
            <w:rPr>
              <w:rFonts w:asciiTheme="majorHAnsi" w:hAnsiTheme="majorHAnsi"/>
              <w:color w:val="000000" w:themeColor="text1"/>
              <w:sz w:val="24"/>
              <w:szCs w:val="24"/>
            </w:rPr>
            <w:t>INVOICE TO</w:t>
          </w:r>
        </w:p>
      </w:docPartBody>
    </w:docPart>
    <w:docPart>
      <w:docPartPr>
        <w:name w:val="068265B3AE2E4FDD9429ECD5FA3AE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519F9-B2F1-4745-81CF-2FF8C4E13910}"/>
      </w:docPartPr>
      <w:docPartBody>
        <w:p w:rsidR="00A84AF2" w:rsidRDefault="00C82BCF">
          <w:pPr>
            <w:pStyle w:val="068265B3AE2E4FDD9429ECD5FA3AE43F"/>
          </w:pPr>
          <w:r>
            <w:t>Job</w:t>
          </w:r>
        </w:p>
      </w:docPartBody>
    </w:docPart>
    <w:docPart>
      <w:docPartPr>
        <w:name w:val="F20D3113AE324278A7BF2D8D16322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22136-C9F3-4100-A2D0-DE9C05FDBD57}"/>
      </w:docPartPr>
      <w:docPartBody>
        <w:p w:rsidR="00A84AF2" w:rsidRDefault="00C82BCF">
          <w:pPr>
            <w:pStyle w:val="F20D3113AE324278A7BF2D8D16322C18"/>
          </w:pPr>
          <w:r>
            <w:t>Payment Terms</w:t>
          </w:r>
        </w:p>
      </w:docPartBody>
    </w:docPart>
    <w:docPart>
      <w:docPartPr>
        <w:name w:val="F2899739A5A34C978A77B9FABDC5B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5CEA6-1A56-462E-BDF1-E47ED8AB18AA}"/>
      </w:docPartPr>
      <w:docPartBody>
        <w:p w:rsidR="00A84AF2" w:rsidRDefault="00C82BCF">
          <w:pPr>
            <w:pStyle w:val="F2899739A5A34C978A77B9FABDC5B4DB"/>
          </w:pPr>
          <w:r>
            <w:t>Due date</w:t>
          </w:r>
        </w:p>
      </w:docPartBody>
    </w:docPart>
    <w:docPart>
      <w:docPartPr>
        <w:name w:val="2AAC62D886B34EB29443C83BE17A5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E5BE2-CC0A-49B5-BCC3-6FE2174D16C0}"/>
      </w:docPartPr>
      <w:docPartBody>
        <w:p w:rsidR="00A84AF2" w:rsidRDefault="00C82BCF">
          <w:pPr>
            <w:pStyle w:val="2AAC62D886B34EB29443C83BE17A56CA"/>
          </w:pPr>
          <w:r>
            <w:t>Description</w:t>
          </w:r>
        </w:p>
      </w:docPartBody>
    </w:docPart>
    <w:docPart>
      <w:docPartPr>
        <w:name w:val="3FA2A3D742D545D28F632D83C8690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D7449-0D52-4243-BC72-04FDF466D456}"/>
      </w:docPartPr>
      <w:docPartBody>
        <w:p w:rsidR="00A84AF2" w:rsidRDefault="00C82BCF">
          <w:pPr>
            <w:pStyle w:val="3FA2A3D742D545D28F632D83C8690788"/>
          </w:pPr>
          <w:r>
            <w:t>Line Total</w:t>
          </w:r>
        </w:p>
      </w:docPartBody>
    </w:docPart>
    <w:docPart>
      <w:docPartPr>
        <w:name w:val="CBDA1F2764784EE19B09A27448CF8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74643-B5F7-4053-B2BD-394A458E2877}"/>
      </w:docPartPr>
      <w:docPartBody>
        <w:p w:rsidR="00A84AF2" w:rsidRDefault="00C82BCF">
          <w:pPr>
            <w:pStyle w:val="CBDA1F2764784EE19B09A27448CF81BC"/>
          </w:pPr>
          <w:r>
            <w:rPr>
              <w:sz w:val="24"/>
            </w:rPr>
            <w:t>Subtotal</w:t>
          </w:r>
        </w:p>
      </w:docPartBody>
    </w:docPart>
    <w:docPart>
      <w:docPartPr>
        <w:name w:val="BE2CE2E1BA8A46A6A9E8995FCF6D4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8D461-F317-4CE4-B38B-393B4D680C7C}"/>
      </w:docPartPr>
      <w:docPartBody>
        <w:p w:rsidR="00A84AF2" w:rsidRDefault="00C82BCF">
          <w:pPr>
            <w:pStyle w:val="BE2CE2E1BA8A46A6A9E8995FCF6D4579"/>
          </w:pPr>
          <w:r>
            <w:rPr>
              <w:sz w:val="24"/>
            </w:rPr>
            <w:t>Sales Tax</w:t>
          </w:r>
        </w:p>
      </w:docPartBody>
    </w:docPart>
    <w:docPart>
      <w:docPartPr>
        <w:name w:val="81EE0FB118AC44B3A8DB4F9112E1A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837B9-6FEC-4C82-BCB6-379C85803FC0}"/>
      </w:docPartPr>
      <w:docPartBody>
        <w:p w:rsidR="00A84AF2" w:rsidRDefault="00C82BCF">
          <w:pPr>
            <w:pStyle w:val="81EE0FB118AC44B3A8DB4F9112E1A9A3"/>
          </w:pPr>
          <w:r>
            <w:rPr>
              <w:sz w:val="24"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AF2"/>
    <w:rsid w:val="00A84AF2"/>
    <w:rsid w:val="00C82BCF"/>
    <w:rsid w:val="00DD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6148C8AA6942DB84B1D08103562EEC">
    <w:name w:val="AF6148C8AA6942DB84B1D08103562EEC"/>
  </w:style>
  <w:style w:type="paragraph" w:styleId="Date">
    <w:name w:val="Date"/>
    <w:basedOn w:val="Normal"/>
    <w:next w:val="Normal"/>
    <w:link w:val="DateChar"/>
    <w:uiPriority w:val="99"/>
    <w:pPr>
      <w:spacing w:after="0" w:line="312" w:lineRule="auto"/>
    </w:pPr>
    <w:rPr>
      <w:rFonts w:asciiTheme="majorHAnsi" w:hAnsiTheme="majorHAnsi"/>
      <w:color w:val="000000" w:themeColor="text1"/>
      <w:sz w:val="32"/>
      <w:szCs w:val="3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/>
      <w:color w:val="000000" w:themeColor="text1"/>
      <w:sz w:val="32"/>
      <w:szCs w:val="32"/>
      <w:lang w:val="en-US" w:eastAsia="ja-JP"/>
    </w:rPr>
  </w:style>
  <w:style w:type="paragraph" w:customStyle="1" w:styleId="9AC85320FAD3401089A5EF4665A12249">
    <w:name w:val="9AC85320FAD3401089A5EF4665A12249"/>
  </w:style>
  <w:style w:type="paragraph" w:customStyle="1" w:styleId="40924CAA9AE34A20B4FF3E914AAD4D2C">
    <w:name w:val="40924CAA9AE34A20B4FF3E914AAD4D2C"/>
  </w:style>
  <w:style w:type="paragraph" w:customStyle="1" w:styleId="8D675A7A85564D189A09D4F839099C2C">
    <w:name w:val="8D675A7A85564D189A09D4F839099C2C"/>
  </w:style>
  <w:style w:type="paragraph" w:customStyle="1" w:styleId="5FF82B1D426B4E5C94F204EE3D2E1CA8">
    <w:name w:val="5FF82B1D426B4E5C94F204EE3D2E1CA8"/>
  </w:style>
  <w:style w:type="paragraph" w:customStyle="1" w:styleId="338583F9E9B9414280EAEFA80FD8495C">
    <w:name w:val="338583F9E9B9414280EAEFA80FD8495C"/>
  </w:style>
  <w:style w:type="paragraph" w:customStyle="1" w:styleId="D5D9914A2CAF4EF796CBC6934002684D">
    <w:name w:val="D5D9914A2CAF4EF796CBC6934002684D"/>
  </w:style>
  <w:style w:type="paragraph" w:customStyle="1" w:styleId="4CD8A3926D2E4CC381D79BDA613CB18E">
    <w:name w:val="4CD8A3926D2E4CC381D79BDA613CB18E"/>
  </w:style>
  <w:style w:type="paragraph" w:customStyle="1" w:styleId="07387402146B4C0DAFBA28F890D84556">
    <w:name w:val="07387402146B4C0DAFBA28F890D84556"/>
  </w:style>
  <w:style w:type="paragraph" w:customStyle="1" w:styleId="CEBA947D56D142AAB9E636F991AD516D">
    <w:name w:val="CEBA947D56D142AAB9E636F991AD516D"/>
  </w:style>
  <w:style w:type="paragraph" w:customStyle="1" w:styleId="C02103B2E05F48C684D37C602C11B43A">
    <w:name w:val="C02103B2E05F48C684D37C602C11B43A"/>
  </w:style>
  <w:style w:type="paragraph" w:customStyle="1" w:styleId="CC14AC41285145D9970E379C36D67346">
    <w:name w:val="CC14AC41285145D9970E379C36D67346"/>
  </w:style>
  <w:style w:type="paragraph" w:customStyle="1" w:styleId="5148154D119B40CA8CF85C31CC4471D8">
    <w:name w:val="5148154D119B40CA8CF85C31CC4471D8"/>
  </w:style>
  <w:style w:type="paragraph" w:customStyle="1" w:styleId="EB340D8431584501B3F54E2989F87CC8">
    <w:name w:val="EB340D8431584501B3F54E2989F87CC8"/>
  </w:style>
  <w:style w:type="paragraph" w:customStyle="1" w:styleId="A3EF5EEBFA86490CBA0727A1CE17AEB6">
    <w:name w:val="A3EF5EEBFA86490CBA0727A1CE17AEB6"/>
  </w:style>
  <w:style w:type="paragraph" w:customStyle="1" w:styleId="80AE0557F18C43A8B6D6A652C48F96C4">
    <w:name w:val="80AE0557F18C43A8B6D6A652C48F96C4"/>
  </w:style>
  <w:style w:type="paragraph" w:customStyle="1" w:styleId="66FB96D9F9954731B42F04DB3A522D69">
    <w:name w:val="66FB96D9F9954731B42F04DB3A522D69"/>
  </w:style>
  <w:style w:type="paragraph" w:customStyle="1" w:styleId="542A9C26EA55475988B6197B101B6FD4">
    <w:name w:val="542A9C26EA55475988B6197B101B6FD4"/>
  </w:style>
  <w:style w:type="paragraph" w:customStyle="1" w:styleId="068265B3AE2E4FDD9429ECD5FA3AE43F">
    <w:name w:val="068265B3AE2E4FDD9429ECD5FA3AE43F"/>
  </w:style>
  <w:style w:type="paragraph" w:customStyle="1" w:styleId="F20D3113AE324278A7BF2D8D16322C18">
    <w:name w:val="F20D3113AE324278A7BF2D8D16322C18"/>
  </w:style>
  <w:style w:type="paragraph" w:customStyle="1" w:styleId="F2899739A5A34C978A77B9FABDC5B4DB">
    <w:name w:val="F2899739A5A34C978A77B9FABDC5B4DB"/>
  </w:style>
  <w:style w:type="paragraph" w:customStyle="1" w:styleId="D2F58B6661AE444D9C7F92860DA98F1D">
    <w:name w:val="D2F58B6661AE444D9C7F92860DA98F1D"/>
  </w:style>
  <w:style w:type="paragraph" w:customStyle="1" w:styleId="09CBE4FA7D6C4015A6D0A92F05DD3F05">
    <w:name w:val="09CBE4FA7D6C4015A6D0A92F05DD3F05"/>
  </w:style>
  <w:style w:type="paragraph" w:customStyle="1" w:styleId="2AAC62D886B34EB29443C83BE17A56CA">
    <w:name w:val="2AAC62D886B34EB29443C83BE17A56CA"/>
  </w:style>
  <w:style w:type="paragraph" w:customStyle="1" w:styleId="209ACDB67EA64BBEB9923F73593F56CC">
    <w:name w:val="209ACDB67EA64BBEB9923F73593F56CC"/>
  </w:style>
  <w:style w:type="paragraph" w:customStyle="1" w:styleId="3FA2A3D742D545D28F632D83C8690788">
    <w:name w:val="3FA2A3D742D545D28F632D83C8690788"/>
  </w:style>
  <w:style w:type="paragraph" w:customStyle="1" w:styleId="8282187626E243D592E8FEB936CDBB75">
    <w:name w:val="8282187626E243D592E8FEB936CDBB75"/>
  </w:style>
  <w:style w:type="paragraph" w:customStyle="1" w:styleId="B0223A3F75DE4897BFF7F427D33505D3">
    <w:name w:val="B0223A3F75DE4897BFF7F427D33505D3"/>
  </w:style>
  <w:style w:type="paragraph" w:customStyle="1" w:styleId="595938096C784CFDA0C63BC3124BDACA">
    <w:name w:val="595938096C784CFDA0C63BC3124BDACA"/>
  </w:style>
  <w:style w:type="paragraph" w:customStyle="1" w:styleId="5621726058E344249AFBED2387462AAA">
    <w:name w:val="5621726058E344249AFBED2387462AAA"/>
  </w:style>
  <w:style w:type="paragraph" w:customStyle="1" w:styleId="F4F32F3FC39E42E9AF56AFD7EEB9CDFD">
    <w:name w:val="F4F32F3FC39E42E9AF56AFD7EEB9CDFD"/>
  </w:style>
  <w:style w:type="paragraph" w:customStyle="1" w:styleId="5A135AB015AA4727A40557AA70EB9BDA">
    <w:name w:val="5A135AB015AA4727A40557AA70EB9BDA"/>
  </w:style>
  <w:style w:type="paragraph" w:customStyle="1" w:styleId="7EAF8F80608E4C8FA7C5D49B91412486">
    <w:name w:val="7EAF8F80608E4C8FA7C5D49B91412486"/>
  </w:style>
  <w:style w:type="paragraph" w:customStyle="1" w:styleId="A543DFB6CAEC4FFB805925ACCF573A84">
    <w:name w:val="A543DFB6CAEC4FFB805925ACCF573A84"/>
  </w:style>
  <w:style w:type="paragraph" w:customStyle="1" w:styleId="4951EAD8477F4F7781EACD1FD081274A">
    <w:name w:val="4951EAD8477F4F7781EACD1FD081274A"/>
  </w:style>
  <w:style w:type="paragraph" w:customStyle="1" w:styleId="F1A3CA3DAE58469EAF7639139F8D5362">
    <w:name w:val="F1A3CA3DAE58469EAF7639139F8D5362"/>
  </w:style>
  <w:style w:type="paragraph" w:customStyle="1" w:styleId="0D31C3F8D83D4702A5F73A84DC102DB0">
    <w:name w:val="0D31C3F8D83D4702A5F73A84DC102DB0"/>
  </w:style>
  <w:style w:type="paragraph" w:customStyle="1" w:styleId="5A21288EE0B14E5BAF31CCC48C87E08F">
    <w:name w:val="5A21288EE0B14E5BAF31CCC48C87E08F"/>
  </w:style>
  <w:style w:type="paragraph" w:customStyle="1" w:styleId="CE3520D89AD94EB18ED31F9FB652AB57">
    <w:name w:val="CE3520D89AD94EB18ED31F9FB652AB57"/>
  </w:style>
  <w:style w:type="paragraph" w:customStyle="1" w:styleId="E38B28F2AF504ADAB12E221D747CB144">
    <w:name w:val="E38B28F2AF504ADAB12E221D747CB144"/>
  </w:style>
  <w:style w:type="paragraph" w:customStyle="1" w:styleId="F20B6C4BE2BA40ACA50F25B42CB42086">
    <w:name w:val="F20B6C4BE2BA40ACA50F25B42CB42086"/>
  </w:style>
  <w:style w:type="paragraph" w:customStyle="1" w:styleId="C4A65634D67F484EA76371ACD3AE31C6">
    <w:name w:val="C4A65634D67F484EA76371ACD3AE31C6"/>
  </w:style>
  <w:style w:type="paragraph" w:customStyle="1" w:styleId="2FC3AFCE5A94424E973E12806BBB1E8C">
    <w:name w:val="2FC3AFCE5A94424E973E12806BBB1E8C"/>
  </w:style>
  <w:style w:type="paragraph" w:customStyle="1" w:styleId="8E14DEBC4AF04FCF94FB30AD43CBDBAB">
    <w:name w:val="8E14DEBC4AF04FCF94FB30AD43CBDBAB"/>
  </w:style>
  <w:style w:type="paragraph" w:customStyle="1" w:styleId="DC74EDCBB2D340B89AFF6DC64D7CF672">
    <w:name w:val="DC74EDCBB2D340B89AFF6DC64D7CF672"/>
  </w:style>
  <w:style w:type="paragraph" w:customStyle="1" w:styleId="C8E7DD342EDB4249988F5B2F657BD97D">
    <w:name w:val="C8E7DD342EDB4249988F5B2F657BD97D"/>
  </w:style>
  <w:style w:type="paragraph" w:customStyle="1" w:styleId="31DE2A6D93C64C06990B20A7F0677523">
    <w:name w:val="31DE2A6D93C64C06990B20A7F0677523"/>
  </w:style>
  <w:style w:type="paragraph" w:customStyle="1" w:styleId="6E986D8A287D480EAF255432EF24F144">
    <w:name w:val="6E986D8A287D480EAF255432EF24F144"/>
  </w:style>
  <w:style w:type="paragraph" w:customStyle="1" w:styleId="B1C45F875C8347558E9B7222067FCD8B">
    <w:name w:val="B1C45F875C8347558E9B7222067FCD8B"/>
  </w:style>
  <w:style w:type="paragraph" w:customStyle="1" w:styleId="722B89A55EB34C509EEB197116F294C4">
    <w:name w:val="722B89A55EB34C509EEB197116F294C4"/>
  </w:style>
  <w:style w:type="paragraph" w:customStyle="1" w:styleId="CBDA1F2764784EE19B09A27448CF81BC">
    <w:name w:val="CBDA1F2764784EE19B09A27448CF81BC"/>
  </w:style>
  <w:style w:type="paragraph" w:customStyle="1" w:styleId="BE2CE2E1BA8A46A6A9E8995FCF6D4579">
    <w:name w:val="BE2CE2E1BA8A46A6A9E8995FCF6D4579"/>
  </w:style>
  <w:style w:type="paragraph" w:customStyle="1" w:styleId="81EE0FB118AC44B3A8DB4F9112E1A9A3">
    <w:name w:val="81EE0FB118AC44B3A8DB4F9112E1A9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6148C8AA6942DB84B1D08103562EEC">
    <w:name w:val="AF6148C8AA6942DB84B1D08103562EEC"/>
  </w:style>
  <w:style w:type="paragraph" w:styleId="Date">
    <w:name w:val="Date"/>
    <w:basedOn w:val="Normal"/>
    <w:next w:val="Normal"/>
    <w:link w:val="DateChar"/>
    <w:uiPriority w:val="99"/>
    <w:pPr>
      <w:spacing w:after="0" w:line="312" w:lineRule="auto"/>
    </w:pPr>
    <w:rPr>
      <w:rFonts w:asciiTheme="majorHAnsi" w:hAnsiTheme="majorHAnsi"/>
      <w:color w:val="000000" w:themeColor="text1"/>
      <w:sz w:val="32"/>
      <w:szCs w:val="3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rPr>
      <w:rFonts w:asciiTheme="majorHAnsi" w:hAnsiTheme="majorHAnsi"/>
      <w:color w:val="000000" w:themeColor="text1"/>
      <w:sz w:val="32"/>
      <w:szCs w:val="32"/>
      <w:lang w:val="en-US" w:eastAsia="ja-JP"/>
    </w:rPr>
  </w:style>
  <w:style w:type="paragraph" w:customStyle="1" w:styleId="9AC85320FAD3401089A5EF4665A12249">
    <w:name w:val="9AC85320FAD3401089A5EF4665A12249"/>
  </w:style>
  <w:style w:type="paragraph" w:customStyle="1" w:styleId="40924CAA9AE34A20B4FF3E914AAD4D2C">
    <w:name w:val="40924CAA9AE34A20B4FF3E914AAD4D2C"/>
  </w:style>
  <w:style w:type="paragraph" w:customStyle="1" w:styleId="8D675A7A85564D189A09D4F839099C2C">
    <w:name w:val="8D675A7A85564D189A09D4F839099C2C"/>
  </w:style>
  <w:style w:type="paragraph" w:customStyle="1" w:styleId="5FF82B1D426B4E5C94F204EE3D2E1CA8">
    <w:name w:val="5FF82B1D426B4E5C94F204EE3D2E1CA8"/>
  </w:style>
  <w:style w:type="paragraph" w:customStyle="1" w:styleId="338583F9E9B9414280EAEFA80FD8495C">
    <w:name w:val="338583F9E9B9414280EAEFA80FD8495C"/>
  </w:style>
  <w:style w:type="paragraph" w:customStyle="1" w:styleId="D5D9914A2CAF4EF796CBC6934002684D">
    <w:name w:val="D5D9914A2CAF4EF796CBC6934002684D"/>
  </w:style>
  <w:style w:type="paragraph" w:customStyle="1" w:styleId="4CD8A3926D2E4CC381D79BDA613CB18E">
    <w:name w:val="4CD8A3926D2E4CC381D79BDA613CB18E"/>
  </w:style>
  <w:style w:type="paragraph" w:customStyle="1" w:styleId="07387402146B4C0DAFBA28F890D84556">
    <w:name w:val="07387402146B4C0DAFBA28F890D84556"/>
  </w:style>
  <w:style w:type="paragraph" w:customStyle="1" w:styleId="CEBA947D56D142AAB9E636F991AD516D">
    <w:name w:val="CEBA947D56D142AAB9E636F991AD516D"/>
  </w:style>
  <w:style w:type="paragraph" w:customStyle="1" w:styleId="C02103B2E05F48C684D37C602C11B43A">
    <w:name w:val="C02103B2E05F48C684D37C602C11B43A"/>
  </w:style>
  <w:style w:type="paragraph" w:customStyle="1" w:styleId="CC14AC41285145D9970E379C36D67346">
    <w:name w:val="CC14AC41285145D9970E379C36D67346"/>
  </w:style>
  <w:style w:type="paragraph" w:customStyle="1" w:styleId="5148154D119B40CA8CF85C31CC4471D8">
    <w:name w:val="5148154D119B40CA8CF85C31CC4471D8"/>
  </w:style>
  <w:style w:type="paragraph" w:customStyle="1" w:styleId="EB340D8431584501B3F54E2989F87CC8">
    <w:name w:val="EB340D8431584501B3F54E2989F87CC8"/>
  </w:style>
  <w:style w:type="paragraph" w:customStyle="1" w:styleId="A3EF5EEBFA86490CBA0727A1CE17AEB6">
    <w:name w:val="A3EF5EEBFA86490CBA0727A1CE17AEB6"/>
  </w:style>
  <w:style w:type="paragraph" w:customStyle="1" w:styleId="80AE0557F18C43A8B6D6A652C48F96C4">
    <w:name w:val="80AE0557F18C43A8B6D6A652C48F96C4"/>
  </w:style>
  <w:style w:type="paragraph" w:customStyle="1" w:styleId="66FB96D9F9954731B42F04DB3A522D69">
    <w:name w:val="66FB96D9F9954731B42F04DB3A522D69"/>
  </w:style>
  <w:style w:type="paragraph" w:customStyle="1" w:styleId="542A9C26EA55475988B6197B101B6FD4">
    <w:name w:val="542A9C26EA55475988B6197B101B6FD4"/>
  </w:style>
  <w:style w:type="paragraph" w:customStyle="1" w:styleId="068265B3AE2E4FDD9429ECD5FA3AE43F">
    <w:name w:val="068265B3AE2E4FDD9429ECD5FA3AE43F"/>
  </w:style>
  <w:style w:type="paragraph" w:customStyle="1" w:styleId="F20D3113AE324278A7BF2D8D16322C18">
    <w:name w:val="F20D3113AE324278A7BF2D8D16322C18"/>
  </w:style>
  <w:style w:type="paragraph" w:customStyle="1" w:styleId="F2899739A5A34C978A77B9FABDC5B4DB">
    <w:name w:val="F2899739A5A34C978A77B9FABDC5B4DB"/>
  </w:style>
  <w:style w:type="paragraph" w:customStyle="1" w:styleId="D2F58B6661AE444D9C7F92860DA98F1D">
    <w:name w:val="D2F58B6661AE444D9C7F92860DA98F1D"/>
  </w:style>
  <w:style w:type="paragraph" w:customStyle="1" w:styleId="09CBE4FA7D6C4015A6D0A92F05DD3F05">
    <w:name w:val="09CBE4FA7D6C4015A6D0A92F05DD3F05"/>
  </w:style>
  <w:style w:type="paragraph" w:customStyle="1" w:styleId="2AAC62D886B34EB29443C83BE17A56CA">
    <w:name w:val="2AAC62D886B34EB29443C83BE17A56CA"/>
  </w:style>
  <w:style w:type="paragraph" w:customStyle="1" w:styleId="209ACDB67EA64BBEB9923F73593F56CC">
    <w:name w:val="209ACDB67EA64BBEB9923F73593F56CC"/>
  </w:style>
  <w:style w:type="paragraph" w:customStyle="1" w:styleId="3FA2A3D742D545D28F632D83C8690788">
    <w:name w:val="3FA2A3D742D545D28F632D83C8690788"/>
  </w:style>
  <w:style w:type="paragraph" w:customStyle="1" w:styleId="8282187626E243D592E8FEB936CDBB75">
    <w:name w:val="8282187626E243D592E8FEB936CDBB75"/>
  </w:style>
  <w:style w:type="paragraph" w:customStyle="1" w:styleId="B0223A3F75DE4897BFF7F427D33505D3">
    <w:name w:val="B0223A3F75DE4897BFF7F427D33505D3"/>
  </w:style>
  <w:style w:type="paragraph" w:customStyle="1" w:styleId="595938096C784CFDA0C63BC3124BDACA">
    <w:name w:val="595938096C784CFDA0C63BC3124BDACA"/>
  </w:style>
  <w:style w:type="paragraph" w:customStyle="1" w:styleId="5621726058E344249AFBED2387462AAA">
    <w:name w:val="5621726058E344249AFBED2387462AAA"/>
  </w:style>
  <w:style w:type="paragraph" w:customStyle="1" w:styleId="F4F32F3FC39E42E9AF56AFD7EEB9CDFD">
    <w:name w:val="F4F32F3FC39E42E9AF56AFD7EEB9CDFD"/>
  </w:style>
  <w:style w:type="paragraph" w:customStyle="1" w:styleId="5A135AB015AA4727A40557AA70EB9BDA">
    <w:name w:val="5A135AB015AA4727A40557AA70EB9BDA"/>
  </w:style>
  <w:style w:type="paragraph" w:customStyle="1" w:styleId="7EAF8F80608E4C8FA7C5D49B91412486">
    <w:name w:val="7EAF8F80608E4C8FA7C5D49B91412486"/>
  </w:style>
  <w:style w:type="paragraph" w:customStyle="1" w:styleId="A543DFB6CAEC4FFB805925ACCF573A84">
    <w:name w:val="A543DFB6CAEC4FFB805925ACCF573A84"/>
  </w:style>
  <w:style w:type="paragraph" w:customStyle="1" w:styleId="4951EAD8477F4F7781EACD1FD081274A">
    <w:name w:val="4951EAD8477F4F7781EACD1FD081274A"/>
  </w:style>
  <w:style w:type="paragraph" w:customStyle="1" w:styleId="F1A3CA3DAE58469EAF7639139F8D5362">
    <w:name w:val="F1A3CA3DAE58469EAF7639139F8D5362"/>
  </w:style>
  <w:style w:type="paragraph" w:customStyle="1" w:styleId="0D31C3F8D83D4702A5F73A84DC102DB0">
    <w:name w:val="0D31C3F8D83D4702A5F73A84DC102DB0"/>
  </w:style>
  <w:style w:type="paragraph" w:customStyle="1" w:styleId="5A21288EE0B14E5BAF31CCC48C87E08F">
    <w:name w:val="5A21288EE0B14E5BAF31CCC48C87E08F"/>
  </w:style>
  <w:style w:type="paragraph" w:customStyle="1" w:styleId="CE3520D89AD94EB18ED31F9FB652AB57">
    <w:name w:val="CE3520D89AD94EB18ED31F9FB652AB57"/>
  </w:style>
  <w:style w:type="paragraph" w:customStyle="1" w:styleId="E38B28F2AF504ADAB12E221D747CB144">
    <w:name w:val="E38B28F2AF504ADAB12E221D747CB144"/>
  </w:style>
  <w:style w:type="paragraph" w:customStyle="1" w:styleId="F20B6C4BE2BA40ACA50F25B42CB42086">
    <w:name w:val="F20B6C4BE2BA40ACA50F25B42CB42086"/>
  </w:style>
  <w:style w:type="paragraph" w:customStyle="1" w:styleId="C4A65634D67F484EA76371ACD3AE31C6">
    <w:name w:val="C4A65634D67F484EA76371ACD3AE31C6"/>
  </w:style>
  <w:style w:type="paragraph" w:customStyle="1" w:styleId="2FC3AFCE5A94424E973E12806BBB1E8C">
    <w:name w:val="2FC3AFCE5A94424E973E12806BBB1E8C"/>
  </w:style>
  <w:style w:type="paragraph" w:customStyle="1" w:styleId="8E14DEBC4AF04FCF94FB30AD43CBDBAB">
    <w:name w:val="8E14DEBC4AF04FCF94FB30AD43CBDBAB"/>
  </w:style>
  <w:style w:type="paragraph" w:customStyle="1" w:styleId="DC74EDCBB2D340B89AFF6DC64D7CF672">
    <w:name w:val="DC74EDCBB2D340B89AFF6DC64D7CF672"/>
  </w:style>
  <w:style w:type="paragraph" w:customStyle="1" w:styleId="C8E7DD342EDB4249988F5B2F657BD97D">
    <w:name w:val="C8E7DD342EDB4249988F5B2F657BD97D"/>
  </w:style>
  <w:style w:type="paragraph" w:customStyle="1" w:styleId="31DE2A6D93C64C06990B20A7F0677523">
    <w:name w:val="31DE2A6D93C64C06990B20A7F0677523"/>
  </w:style>
  <w:style w:type="paragraph" w:customStyle="1" w:styleId="6E986D8A287D480EAF255432EF24F144">
    <w:name w:val="6E986D8A287D480EAF255432EF24F144"/>
  </w:style>
  <w:style w:type="paragraph" w:customStyle="1" w:styleId="B1C45F875C8347558E9B7222067FCD8B">
    <w:name w:val="B1C45F875C8347558E9B7222067FCD8B"/>
  </w:style>
  <w:style w:type="paragraph" w:customStyle="1" w:styleId="722B89A55EB34C509EEB197116F294C4">
    <w:name w:val="722B89A55EB34C509EEB197116F294C4"/>
  </w:style>
  <w:style w:type="paragraph" w:customStyle="1" w:styleId="CBDA1F2764784EE19B09A27448CF81BC">
    <w:name w:val="CBDA1F2764784EE19B09A27448CF81BC"/>
  </w:style>
  <w:style w:type="paragraph" w:customStyle="1" w:styleId="BE2CE2E1BA8A46A6A9E8995FCF6D4579">
    <w:name w:val="BE2CE2E1BA8A46A6A9E8995FCF6D4579"/>
  </w:style>
  <w:style w:type="paragraph" w:customStyle="1" w:styleId="81EE0FB118AC44B3A8DB4F9112E1A9A3">
    <w:name w:val="81EE0FB118AC44B3A8DB4F9112E1A9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design).dotx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2022-12-12T06:51:00Z</dcterms:created>
  <dcterms:modified xsi:type="dcterms:W3CDTF">2022-12-14T12:53:00Z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